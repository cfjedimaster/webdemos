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080" w:type="dxa"/>
        <w:tblLayout w:type="fixed"/>
        <w:tblLook w:val="0600" w:firstRow="0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360420" w14:paraId="1C0DEB8A" w14:textId="77777777" w:rsidTr="002B3B35">
        <w:trPr>
          <w:trHeight w:val="1440"/>
        </w:trPr>
        <w:tc>
          <w:tcPr>
            <w:tcW w:w="10080" w:type="dxa"/>
          </w:tcPr>
          <w:p w14:paraId="2DC93BF5" w14:textId="77777777" w:rsidR="00360420" w:rsidRPr="00802E94" w:rsidRDefault="00000000" w:rsidP="00687D64">
            <w:pPr>
              <w:pStyle w:val="Heading1"/>
              <w:rPr>
                <w:szCs w:val="92"/>
              </w:rPr>
            </w:pPr>
            <w:sdt>
              <w:sdtPr>
                <w:rPr>
                  <w:szCs w:val="92"/>
                </w:rPr>
                <w:id w:val="1698268097"/>
                <w:placeholder>
                  <w:docPart w:val="468A3A25AC9B0C44A97BF1C8198151C7"/>
                </w:placeholder>
                <w:showingPlcHdr/>
                <w15:appearance w15:val="hidden"/>
              </w:sdtPr>
              <w:sdtContent>
                <w:r>
                  <w:t>Invoice</w:t>
                </w:r>
              </w:sdtContent>
            </w:sdt>
            <w:r>
              <w:rPr>
                <w:szCs w:val="92"/>
              </w:rPr>
              <w:t xml:space="preserve"> </w:t>
            </w:r>
          </w:p>
        </w:tc>
      </w:tr>
    </w:tbl>
    <w:p w14:paraId="5D11D630" w14:textId="77777777" w:rsidR="0016751C" w:rsidRDefault="0016751C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01BDDF89" wp14:editId="1561E610">
                <wp:simplePos x="0" y="0"/>
                <wp:positionH relativeFrom="column">
                  <wp:posOffset>-685800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163032617" name="Rectangle 2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rgbClr val="F9F5DF">
                              <a:alpha val="7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283364" name="Straight Connector 1"/>
                        <wps:cNvCnPr/>
                        <wps:spPr>
                          <a:xfrm>
                            <a:off x="0" y="1283970"/>
                            <a:ext cx="593471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A957E9" id="Group 1" o:spid="_x0000_s1026" alt="&quot;&quot;" style="position:absolute;margin-left:-54pt;margin-top:0;width:612pt;height:11in;z-index:-251656192;mso-position-vertical-relative:page" coordsize="77724,10058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/QhKZcwMAAFEJAAAOAAAAZHJzL2Uyb0RvYy54bWy8Vttu3DYQfS/QfyD0XuuyN69gOTDWXaOA kRhxgjzTFHUBKJIluda6X98ZUpSvaI0EiR9kXmbOzBzNnNXZh+MgyD03tleySvKTLCFcMlX3sq2S r1/2f5wmxDoqayqU5FXywG3y4fz3385GXfJCdUrU3BAAkbYcdZV0zukyTS3r+EDtidJcwmWjzEAd bE2b1oaOgD6ItMiydToqU2ujGLcWTi/DZXLu8ZuGM/epaSx3RFQJ5Ob80/jnHT7T8zNatobqrmdT GvQ7shhoLyHoDHVJHSUH07+CGnpmlFWNO2FqSFXT9Iz7GqCaPHtRzZVRB+1racux1TNNQO0Lnr4b ln28vzL6Vt8YYGLULXDhd1jLsTED/ocsydFT9jBTxo+OMDjcbDbFMgNmGdzlWbY6xZ1nlXVA/StH 1v35f65pDJ0+S2jU0CL2kQX7YyzcdlRzT64tgYUbQ/oaSsjXi2xRrPNNQiQdoGM/Qw9R2QpOCqwL swDzmTFbWiDvh+maa6alNtZdcTUQXFSJgfi+tej9tXWQAZhGEwxrlejrfS+E35j2bicMuafQ7/vt fnW5D75CdzScbpbbzFcCODaYe8xnOEIimlSIG0LiCbyPWK5fuQfB0U7Iz7wB+qAfCh/Ojy+fE6GM cenycNXRmodMVhn8IaeYCQ48evidB0TkBuLP2BNAtAwgETvATPboyv30z87ZfyUWnGcPH1lJNzsP vVTmLQABVU2Rg30kKVCDLN2p+gGay6igPVazfQ8v9ppad0MNiA0MDwio+wSPRqixStS0SkinzD9v naM9dD/cJmQE8aoS+/eBGp4Q8ZeEudjmyyWqnd8sV5sCNubpzd3TG3kYdgr6JQep1swv0d6JuGyM Gr6Bzl5gVLiikkHsKmHOxM3OBVEFpWb84sKbgcJp6q7lrWYIjqxi4345fqNGT93tQEg+qjiLtHzR 5MEWPaW6ODjV9H4CHnmd+AZdCKP58wWiWG+L08VivYwCcesM7dvOkZ2SEoZVGeKbApMEpdjJSVvj 6ER1eyGsOaBuN5N2RnldbRfLTQ6Uo7zGWYm6HFVgolL0EvXsFYeoJXgsJIHmWpyCSodWfiYcb03V Og7noyWM6juV4B3T+vaYv2NSf/WYu+M7xxy1AN+770f/8wW/217Spm8M/DB4uvf2j19C5/8CAAD/ /wMAUEsDBBQABgAIAAAAIQDkC5J14wAAABABAAAPAAAAZHJzL2Rvd25yZXYueG1sTE/LasMwELwX 8g9iA70lktomGMdyCOnjFApNCqU3xdrYJpZkLMV2/r6bU3MZZhlmdiZbj7ZhPXah9k6BnAtg6Apv alcq+D68zxJgIWpndOMdKrhigHU+ech0avzgvrDfx5JRiAupVlDF2Kach6JCq8Pct+hIO/nO6khn V3LT6YHCbcOfhFhyq2tHHyrd4rbC4ry/WAUfgx42z/Kt351P2+vvYfH5s5Oo1ON0fF0RbFbAIo7x 3wG3DdQfcip29BdnAmsUzKRIaFFUQHjTpVwSOxJbJC8CeJ7x+yH5HwAAAP//AwBQSwECLQAUAAYA CAAAACEAtoM4kv4AAADhAQAAEwAAAAAAAAAAAAAAAAAAAAAAW0NvbnRlbnRfVHlwZXNdLnhtbFBL AQItABQABgAIAAAAIQA4/SH/1gAAAJQBAAALAAAAAAAAAAAAAAAAAC8BAABfcmVscy8ucmVsc1BL AQItABQABgAIAAAAIQA/QhKZcwMAAFEJAAAOAAAAAAAAAAAAAAAAAC4CAABkcnMvZTJvRG9jLnht bFBLAQItABQABgAIAAAAIQDkC5J14wAAABABAAAPAAAAAAAAAAAAAAAAAM0FAABkcnMvZG93bnJl di54bWxQSwUGAAAAAAQABADzAAAA3QYAAAAA ">
                <v:rect id="Rectangle 2" o:spid="_x0000_s1027" style="position:absolute;width:77724;height:100584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Vq6VzgAAAOgAAAAPAAAAZHJzL2Rvd25yZXYueG1sRI9NS8Qw EIbvgv8hjODNTT+gLt3NLtZFWC+CVdHj0Mw2XZtJaWJb/70RBC8DMy/vMzzb/WJ7MdHoO8cK0lUC grhxuuNWwevLw80ahA/IGnvHpOCbPOx3lxdbLLWb+ZmmOrQiQtiXqMCEMJRS+saQRb9yA3HMTm60 GOI6tlKPOEe47WWWJIW02HH8YHCge0PNZ/1lFZw/DtN7nj3O1VvFtD7W5ul8qpS6vloOmzjuNiAC LeG/8Yc46uiQFnmSZ0V6C79i8QBy9wMAAP//AwBQSwECLQAUAAYACAAAACEA2+H2y+4AAACFAQAA EwAAAAAAAAAAAAAAAAAAAAAAW0NvbnRlbnRfVHlwZXNdLnhtbFBLAQItABQABgAIAAAAIQBa9Cxb vwAAABUBAAALAAAAAAAAAAAAAAAAAB8BAABfcmVscy8ucmVsc1BLAQItABQABgAIAAAAIQBDVq6V zgAAAOgAAAAPAAAAAAAAAAAAAAAAAAcCAABkcnMvZG93bnJldi54bWxQSwUGAAAAAAMAAwC3AAAA AgMAAAAA " fillcolor="#f9f5df" stroked="f" strokeweight="2pt">
                  <v:fill opacity="49087f"/>
                </v:rect>
                <v:line id="Straight Connector 1" o:spid="_x0000_s1028" style="position:absolute;visibility:visible;mso-wrap-style:square" from="0,12839" to="59347,12839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3qFPC0QAAAOgAAAAPAAAAZHJzL2Rvd25yZXYueG1sRI/dSgMx EEbvBd8hjOCdzbotS7ttWsS/CrUFawUvh824u3Yz2SaxjW9vBMGbgZmP7wxntoimE0dyvrWs4HqQ gSCurG65VrB7fbgag/ABWWNnmRR8k4fF/PxshqW2J36h4zbUIkHYl6igCaEvpfRVQwb9wPbEKfuw zmBIq6uldnhKcNPJPMsKabDl9KHBnm4bqvbbL6Pg8Pm2KfQo7par5/j+eFjv3XJ9r9TlRbybpnEz BREohv/GH+JJJ4e8mOTj4bAYwa9YOoCc/wAAAP//AwBQSwECLQAUAAYACAAAACEA2+H2y+4AAACF AQAAEwAAAAAAAAAAAAAAAAAAAAAAW0NvbnRlbnRfVHlwZXNdLnhtbFBLAQItABQABgAIAAAAIQBa 9CxbvwAAABUBAAALAAAAAAAAAAAAAAAAAB8BAABfcmVscy8ucmVsc1BLAQItABQABgAIAAAAIQA3 qFPC0QAAAOgAAAAPAAAAAAAAAAAAAAAAAAcCAABkcnMvZG93bnJldi54bWxQSwUGAAAAAAMAAwC3 AAAABQMAAAAA " strokecolor="#dfce61 [3209]" strokeweight="3pt"/>
                <w10:wrap anchory="page"/>
                <w10:anchorlock/>
              </v:group>
            </w:pict>
          </mc:Fallback>
        </mc:AlternateContent>
      </w:r>
    </w:p>
    <w:tbl>
      <w:tblPr>
        <w:tblW w:w="10080" w:type="dxa"/>
        <w:tblLayout w:type="fixed"/>
        <w:tblLook w:val="0600" w:firstRow="0" w:lastRow="0" w:firstColumn="0" w:lastColumn="0" w:noHBand="1" w:noVBand="1"/>
        <w:tblDescription w:val="Invoice header: bill-to name and email, invoice number and date"/>
      </w:tblPr>
      <w:tblGrid>
        <w:gridCol w:w="5040"/>
        <w:gridCol w:w="5040"/>
      </w:tblGrid>
      <w:tr w:rsidR="00E1618E" w14:paraId="0771C3F8" w14:textId="77777777" w:rsidTr="002B3B35">
        <w:trPr>
          <w:trHeight w:val="1152"/>
        </w:trPr>
        <w:tc>
          <w:tcPr>
            <w:tcW w:w="5040" w:type="dxa"/>
          </w:tcPr>
          <w:p w14:paraId="1052CD1A" w14:textId="77777777" w:rsidR="003739A8" w:rsidRDefault="00000000">
            <w:pPr>
              <w:pStyle w:val="Headers"/>
            </w:pPr>
            <w:r>
              <w:t>Bill to:</w:t>
            </w:r>
          </w:p>
          <w:p w14:paraId="539313DE" w14:textId="1716F813" w:rsidR="003739A8" w:rsidRDefault="006601CA">
            <w:pPr>
              <w:rPr>
                <w:szCs w:val="20"/>
              </w:rPr>
            </w:pPr>
            <w:proofErr w:type="gramStart"/>
            <w:r>
              <w:rPr>
                <w:szCs w:val="20"/>
              </w:rPr>
              <w:t xml:space="preserve">{{ </w:t>
            </w:r>
            <w:proofErr w:type="spellStart"/>
            <w:r w:rsidR="00F54C4B">
              <w:rPr>
                <w:szCs w:val="20"/>
              </w:rPr>
              <w:t>recipientN</w:t>
            </w:r>
            <w:r>
              <w:rPr>
                <w:szCs w:val="20"/>
              </w:rPr>
              <w:t>ame</w:t>
            </w:r>
            <w:proofErr w:type="spellEnd"/>
            <w:proofErr w:type="gramEnd"/>
            <w:r>
              <w:rPr>
                <w:szCs w:val="20"/>
              </w:rPr>
              <w:t xml:space="preserve"> }}</w:t>
            </w:r>
          </w:p>
          <w:p w14:paraId="4C6E190B" w14:textId="4510C57B" w:rsidR="003739A8" w:rsidRDefault="00000000">
            <w:pPr>
              <w:rPr>
                <w:szCs w:val="20"/>
              </w:rPr>
            </w:pPr>
            <w:r>
              <w:rPr>
                <w:szCs w:val="20"/>
              </w:rPr>
              <w:t xml:space="preserve">Email: </w:t>
            </w:r>
            <w:proofErr w:type="gramStart"/>
            <w:r w:rsidR="006601CA">
              <w:rPr>
                <w:szCs w:val="20"/>
              </w:rPr>
              <w:t xml:space="preserve">{{ </w:t>
            </w:r>
            <w:proofErr w:type="spellStart"/>
            <w:r w:rsidR="00F54C4B">
              <w:rPr>
                <w:szCs w:val="20"/>
              </w:rPr>
              <w:t>recipientE</w:t>
            </w:r>
            <w:r w:rsidR="006601CA">
              <w:rPr>
                <w:szCs w:val="20"/>
              </w:rPr>
              <w:t>mail</w:t>
            </w:r>
            <w:proofErr w:type="spellEnd"/>
            <w:proofErr w:type="gramEnd"/>
            <w:r w:rsidR="006601CA">
              <w:rPr>
                <w:szCs w:val="20"/>
              </w:rPr>
              <w:t xml:space="preserve"> }}</w:t>
            </w:r>
          </w:p>
        </w:tc>
        <w:tc>
          <w:tcPr>
            <w:tcW w:w="5040" w:type="dxa"/>
          </w:tcPr>
          <w:p w14:paraId="36C39C54" w14:textId="69E5E117" w:rsidR="008049DB" w:rsidRPr="00FC1A3C" w:rsidRDefault="00000000" w:rsidP="00687D64">
            <w:pPr>
              <w:pStyle w:val="Headers"/>
            </w:pPr>
            <w:sdt>
              <w:sdtPr>
                <w:alias w:val="Invoice number:"/>
                <w:tag w:val="Invoice number:"/>
                <w:id w:val="674689995"/>
                <w:placeholder>
                  <w:docPart w:val="8D70EA0A1668EF45892E3F104284C8A0"/>
                </w:placeholder>
                <w:temporary/>
                <w:showingPlcHdr/>
                <w15:appearance w15:val="hidden"/>
              </w:sdtPr>
              <w:sdtContent>
                <w:r>
                  <w:t>Invoice #</w:t>
                </w:r>
              </w:sdtContent>
            </w:sdt>
            <w:r>
              <w:t xml:space="preserve"> </w:t>
            </w:r>
            <w:proofErr w:type="gramStart"/>
            <w:r w:rsidR="001344D0">
              <w:t>{{ invoiceNumber</w:t>
            </w:r>
            <w:proofErr w:type="gramEnd"/>
            <w:r w:rsidR="001344D0">
              <w:t xml:space="preserve"> }}</w:t>
            </w:r>
          </w:p>
          <w:p w14:paraId="09511A7C" w14:textId="6CEC5549" w:rsidR="008049DB" w:rsidRPr="00FC1A3C" w:rsidRDefault="00000000" w:rsidP="002B3B35">
            <w:pPr>
              <w:pStyle w:val="Headers"/>
            </w:pPr>
            <w:sdt>
              <w:sdtPr>
                <w:alias w:val="Date:"/>
                <w:tag w:val="Date:"/>
                <w:id w:val="677780987"/>
                <w:placeholder>
                  <w:docPart w:val="8BD53AB1908F8D41BFE760DB213E77E8"/>
                </w:placeholder>
                <w:temporary/>
                <w:showingPlcHdr/>
                <w15:appearance w15:val="hidden"/>
              </w:sdtPr>
              <w:sdtContent>
                <w:r>
                  <w:t>Date:</w:t>
                </w:r>
              </w:sdtContent>
            </w:sdt>
            <w:r>
              <w:t xml:space="preserve"> </w:t>
            </w:r>
            <w:sdt>
              <w:sdtPr>
                <w:id w:val="954368141"/>
                <w:placeholder>
                  <w:docPart w:val="791B84813AC2F44BA258BBD9CD74344A"/>
                </w:placeholder>
                <w15:appearance w15:val="hidden"/>
              </w:sdtPr>
              <w:sdtContent>
                <w:proofErr w:type="gramStart"/>
                <w:r w:rsidR="006601CA">
                  <w:t xml:space="preserve">{{ </w:t>
                </w:r>
                <w:r w:rsidR="00A31656">
                  <w:t>invoiceD</w:t>
                </w:r>
                <w:r w:rsidR="006601CA">
                  <w:t>ate</w:t>
                </w:r>
                <w:proofErr w:type="gramEnd"/>
                <w:r w:rsidR="006601CA">
                  <w:t xml:space="preserve"> }}</w:t>
                </w:r>
              </w:sdtContent>
            </w:sdt>
          </w:p>
        </w:tc>
      </w:tr>
    </w:tbl>
    <w:p w14:paraId="3277A80F" w14:textId="77777777" w:rsidR="002B3B35" w:rsidRPr="002B3B35" w:rsidRDefault="002B3B35" w:rsidP="002B3B35">
      <w:pPr>
        <w:rPr>
          <w:sz w:val="22"/>
          <w:szCs w:val="20"/>
        </w:rPr>
      </w:pPr>
    </w:p>
    <w:tbl>
      <w:tblPr>
        <w:tblStyle w:val="TableSubtle2"/>
        <w:tblW w:w="10075" w:type="dxa"/>
        <w:jc w:val="left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795"/>
        <w:gridCol w:w="3240"/>
        <w:gridCol w:w="3240"/>
        <w:gridCol w:w="1800"/>
      </w:tblGrid>
      <w:tr w:rsidR="002E2334" w14:paraId="115292AB" w14:textId="77777777" w:rsidTr="002B3B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  <w:jc w:val="left"/>
        </w:trPr>
        <w:tc>
          <w:tcPr>
            <w:tcW w:w="1795" w:type="dxa"/>
          </w:tcPr>
          <w:p w14:paraId="33770C4F" w14:textId="77777777" w:rsidR="002E2334" w:rsidRPr="00FC1A3C" w:rsidRDefault="00000000" w:rsidP="00CF1E1B">
            <w:pPr>
              <w:pStyle w:val="Headers"/>
            </w:pPr>
            <w:sdt>
              <w:sdtPr>
                <w:id w:val="1580857897"/>
                <w:placeholder>
                  <w:docPart w:val="3D0C0988DA186744851A14113B7E2F9C"/>
                </w:placeholder>
                <w:showingPlcHdr/>
                <w15:appearance w15:val="hidden"/>
              </w:sdtPr>
              <w:sdtContent>
                <w:r>
                  <w:t>Quantity</w:t>
                </w:r>
              </w:sdtContent>
            </w:sdt>
          </w:p>
        </w:tc>
        <w:tc>
          <w:tcPr>
            <w:tcW w:w="3240" w:type="dxa"/>
          </w:tcPr>
          <w:p w14:paraId="792009C3" w14:textId="77777777" w:rsidR="002E2334" w:rsidRPr="00FC1A3C" w:rsidRDefault="00000000" w:rsidP="00CF1E1B">
            <w:pPr>
              <w:pStyle w:val="Headers"/>
            </w:pPr>
            <w:sdt>
              <w:sdtPr>
                <w:id w:val="-1705398351"/>
                <w:placeholder>
                  <w:docPart w:val="5676379DBBA38E4EB8E7C8A1401D7E85"/>
                </w:placeholder>
                <w:showingPlcHdr/>
                <w15:appearance w15:val="hidden"/>
              </w:sdtPr>
              <w:sdtContent>
                <w:r>
                  <w:t>Description</w:t>
                </w:r>
              </w:sdtContent>
            </w:sdt>
          </w:p>
        </w:tc>
        <w:tc>
          <w:tcPr>
            <w:tcW w:w="3240" w:type="dxa"/>
          </w:tcPr>
          <w:p w14:paraId="5D238097" w14:textId="77777777" w:rsidR="002E2334" w:rsidRPr="00FC1A3C" w:rsidRDefault="00000000" w:rsidP="00CF1E1B">
            <w:pPr>
              <w:pStyle w:val="Headers"/>
            </w:pPr>
            <w:sdt>
              <w:sdtPr>
                <w:id w:val="1228811893"/>
                <w:placeholder>
                  <w:docPart w:val="EBFA8E27621FE94FA7BBFB88AA1810B1"/>
                </w:placeholder>
                <w:showingPlcHdr/>
                <w15:appearance w15:val="hidden"/>
              </w:sdtPr>
              <w:sdtContent>
                <w:r>
                  <w:t xml:space="preserve">Unit Price </w:t>
                </w:r>
              </w:sdtContent>
            </w:sdt>
          </w:p>
        </w:tc>
        <w:tc>
          <w:tcPr>
            <w:tcW w:w="1800" w:type="dxa"/>
          </w:tcPr>
          <w:p w14:paraId="3608F959" w14:textId="77777777" w:rsidR="002E2334" w:rsidRPr="00FC1A3C" w:rsidRDefault="00000000" w:rsidP="00CF1E1B">
            <w:pPr>
              <w:pStyle w:val="Headers"/>
            </w:pPr>
            <w:sdt>
              <w:sdtPr>
                <w:id w:val="1801493417"/>
                <w:placeholder>
                  <w:docPart w:val="B809001AFF489248AE751A6318A6DEC7"/>
                </w:placeholder>
                <w:showingPlcHdr/>
                <w15:appearance w15:val="hidden"/>
              </w:sdtPr>
              <w:sdtContent>
                <w:r>
                  <w:t>Total</w:t>
                </w:r>
              </w:sdtContent>
            </w:sdt>
          </w:p>
        </w:tc>
      </w:tr>
      <w:tr w:rsidR="002E2334" w14:paraId="2D68A0DA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27D15A9A" w14:textId="37A3AABB" w:rsidR="002E2334" w:rsidRDefault="0006674A" w:rsidP="002B3B35">
            <w:proofErr w:type="gramStart"/>
            <w:r>
              <w:t>{{ for</w:t>
            </w:r>
            <w:proofErr w:type="gramEnd"/>
            <w:r>
              <w:t xml:space="preserve"> line in </w:t>
            </w:r>
            <w:proofErr w:type="spellStart"/>
            <w:proofErr w:type="gramStart"/>
            <w:r>
              <w:t>line</w:t>
            </w:r>
            <w:r w:rsidR="00035974">
              <w:t>Items</w:t>
            </w:r>
            <w:proofErr w:type="spellEnd"/>
            <w:r>
              <w:t xml:space="preserve"> }}</w:t>
            </w:r>
            <w:r w:rsidR="00834678">
              <w:t xml:space="preserve">{{ </w:t>
            </w:r>
            <w:proofErr w:type="spellStart"/>
            <w:r w:rsidR="00834678">
              <w:t>line</w:t>
            </w:r>
            <w:proofErr w:type="gramEnd"/>
            <w:r w:rsidR="00834678">
              <w:t>.quantity</w:t>
            </w:r>
            <w:proofErr w:type="spellEnd"/>
            <w:r w:rsidR="00834678">
              <w:t xml:space="preserve"> }}</w:t>
            </w:r>
          </w:p>
        </w:tc>
        <w:tc>
          <w:tcPr>
            <w:tcW w:w="3240" w:type="dxa"/>
          </w:tcPr>
          <w:p w14:paraId="258D8D6E" w14:textId="0266B2CB" w:rsidR="002E2334" w:rsidRDefault="00000000" w:rsidP="002B3B35">
            <w:sdt>
              <w:sdtPr>
                <w:id w:val="-1815561756"/>
                <w:placeholder>
                  <w:docPart w:val="949BE493ED41E4418265EE2429363807"/>
                </w:placeholder>
                <w15:appearance w15:val="hidden"/>
              </w:sdtPr>
              <w:sdtContent>
                <w:proofErr w:type="gramStart"/>
                <w:r w:rsidR="00035974">
                  <w:t xml:space="preserve">{{ </w:t>
                </w:r>
                <w:proofErr w:type="spellStart"/>
                <w:r w:rsidR="00035974">
                  <w:t>line</w:t>
                </w:r>
                <w:proofErr w:type="gramEnd"/>
                <w:r w:rsidR="00035974">
                  <w:t>.description</w:t>
                </w:r>
                <w:proofErr w:type="spellEnd"/>
                <w:r w:rsidR="00035974">
                  <w:t xml:space="preserve"> }}</w:t>
                </w:r>
              </w:sdtContent>
            </w:sdt>
            <w:r>
              <w:t xml:space="preserve"> </w:t>
            </w:r>
          </w:p>
        </w:tc>
        <w:tc>
          <w:tcPr>
            <w:tcW w:w="3240" w:type="dxa"/>
          </w:tcPr>
          <w:p w14:paraId="42777360" w14:textId="19918D0C" w:rsidR="002E2334" w:rsidRDefault="00000000" w:rsidP="002B3B35">
            <w:sdt>
              <w:sdtPr>
                <w:id w:val="366349057"/>
                <w:placeholder>
                  <w:docPart w:val="B518EDF9F56C1E4BB0A4ED6624E38FDE"/>
                </w:placeholder>
                <w15:appearance w15:val="hidden"/>
              </w:sdtPr>
              <w:sdtContent>
                <w:proofErr w:type="gramStart"/>
                <w:r w:rsidR="00834678">
                  <w:t xml:space="preserve">{{ </w:t>
                </w:r>
                <w:proofErr w:type="spellStart"/>
                <w:r w:rsidR="00834678">
                  <w:t>line</w:t>
                </w:r>
                <w:proofErr w:type="gramEnd"/>
                <w:r w:rsidR="00834678">
                  <w:t>.</w:t>
                </w:r>
                <w:proofErr w:type="gramStart"/>
                <w:r w:rsidR="00834678">
                  <w:t>unitCost</w:t>
                </w:r>
                <w:proofErr w:type="spellEnd"/>
                <w:r w:rsidR="00834678">
                  <w:t xml:space="preserve"> </w:t>
                </w:r>
                <w:r w:rsidR="004F6E0E">
                  <w:t xml:space="preserve"> </w:t>
                </w:r>
                <w:r w:rsidR="005E5C15" w:rsidRPr="005E5C15">
                  <w:t>|</w:t>
                </w:r>
                <w:proofErr w:type="gramEnd"/>
                <w:r w:rsidR="005E5C15" w:rsidRPr="005E5C15">
                  <w:t xml:space="preserve"> format "$</w:t>
                </w:r>
                <w:proofErr w:type="gramStart"/>
                <w:r w:rsidR="005E5C15" w:rsidRPr="005E5C15">
                  <w:t>#,#</w:t>
                </w:r>
                <w:proofErr w:type="gramEnd"/>
                <w:r w:rsidR="005E5C15" w:rsidRPr="005E5C15">
                  <w:t>#0.00" </w:t>
                </w:r>
                <w:r w:rsidR="00834678">
                  <w:t>}</w:t>
                </w:r>
                <w:r w:rsidR="0033784B">
                  <w:t>}</w:t>
                </w:r>
              </w:sdtContent>
            </w:sdt>
            <w:r>
              <w:t xml:space="preserve"> </w:t>
            </w:r>
          </w:p>
        </w:tc>
        <w:tc>
          <w:tcPr>
            <w:tcW w:w="1800" w:type="dxa"/>
          </w:tcPr>
          <w:p w14:paraId="7B920F79" w14:textId="319C054D" w:rsidR="002E2334" w:rsidRDefault="00000000" w:rsidP="002B3B35">
            <w:sdt>
              <w:sdtPr>
                <w:id w:val="371351225"/>
                <w:placeholder>
                  <w:docPart w:val="6928DF33139ADD4C90159F825DFA83B4"/>
                </w:placeholder>
                <w15:appearance w15:val="hidden"/>
              </w:sdtPr>
              <w:sdtContent>
                <w:proofErr w:type="gramStart"/>
                <w:r w:rsidR="00FE0B56">
                  <w:t xml:space="preserve">{{ </w:t>
                </w:r>
                <w:proofErr w:type="spellStart"/>
                <w:r w:rsidR="00852712">
                  <w:t>line</w:t>
                </w:r>
                <w:proofErr w:type="gramEnd"/>
                <w:r w:rsidR="00852712">
                  <w:t>.</w:t>
                </w:r>
                <w:r w:rsidR="00FE0B56">
                  <w:t>total</w:t>
                </w:r>
                <w:proofErr w:type="spellEnd"/>
                <w:r w:rsidR="00FE0B56">
                  <w:t xml:space="preserve"> | format “$</w:t>
                </w:r>
                <w:proofErr w:type="gramStart"/>
                <w:r w:rsidR="00FE0B56">
                  <w:t>#,#</w:t>
                </w:r>
                <w:proofErr w:type="gramEnd"/>
                <w:r w:rsidR="00FE0B56">
                  <w:t>#0.00”}}</w:t>
                </w:r>
              </w:sdtContent>
            </w:sdt>
            <w:r>
              <w:t xml:space="preserve"> </w:t>
            </w:r>
            <w:proofErr w:type="gramStart"/>
            <w:r w:rsidR="00035974">
              <w:t xml:space="preserve">{{ </w:t>
            </w:r>
            <w:proofErr w:type="spellStart"/>
            <w:r w:rsidR="00035974">
              <w:t>endfor</w:t>
            </w:r>
            <w:proofErr w:type="spellEnd"/>
            <w:proofErr w:type="gramEnd"/>
            <w:r w:rsidR="00035974">
              <w:t xml:space="preserve"> }}</w:t>
            </w:r>
          </w:p>
        </w:tc>
      </w:tr>
      <w:tr w:rsidR="002E2334" w14:paraId="248AA49C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bottom w:val="single" w:sz="4" w:space="0" w:color="DFCE61" w:themeColor="accent6"/>
            </w:tcBorders>
          </w:tcPr>
          <w:p w14:paraId="21EF8378" w14:textId="77777777" w:rsidR="002E2334" w:rsidRDefault="002E2334" w:rsidP="00CF1E1B">
            <w:pPr>
              <w:pStyle w:val="Quantity"/>
            </w:pPr>
          </w:p>
        </w:tc>
        <w:tc>
          <w:tcPr>
            <w:tcW w:w="3240" w:type="dxa"/>
          </w:tcPr>
          <w:p w14:paraId="7C9355E0" w14:textId="77777777" w:rsidR="002E2334" w:rsidRDefault="002E2334" w:rsidP="00CF1E1B"/>
        </w:tc>
        <w:tc>
          <w:tcPr>
            <w:tcW w:w="3240" w:type="dxa"/>
          </w:tcPr>
          <w:p w14:paraId="3B5276EC" w14:textId="77777777" w:rsidR="002E2334" w:rsidRDefault="002E2334" w:rsidP="00CF1E1B">
            <w:pPr>
              <w:pStyle w:val="Amount"/>
            </w:pPr>
          </w:p>
        </w:tc>
        <w:tc>
          <w:tcPr>
            <w:tcW w:w="1800" w:type="dxa"/>
          </w:tcPr>
          <w:p w14:paraId="65A92202" w14:textId="77777777" w:rsidR="002E2334" w:rsidRDefault="002E2334" w:rsidP="00CF1E1B">
            <w:pPr>
              <w:pStyle w:val="Amount"/>
            </w:pPr>
          </w:p>
        </w:tc>
      </w:tr>
      <w:tr w:rsidR="002E2334" w14:paraId="3461249D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single" w:sz="4" w:space="0" w:color="DFCE61" w:themeColor="accent6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261CFBEA" w14:textId="77777777" w:rsidR="002E2334" w:rsidRDefault="002E2334" w:rsidP="00CF1E1B">
            <w:pPr>
              <w:pStyle w:val="Quantity"/>
            </w:pPr>
          </w:p>
        </w:tc>
        <w:tc>
          <w:tcPr>
            <w:tcW w:w="6480" w:type="dxa"/>
            <w:gridSpan w:val="2"/>
            <w:tcBorders>
              <w:left w:val="nil"/>
              <w:bottom w:val="nil"/>
            </w:tcBorders>
            <w:tcMar>
              <w:left w:w="115" w:type="dxa"/>
              <w:right w:w="144" w:type="dxa"/>
            </w:tcMar>
          </w:tcPr>
          <w:p w14:paraId="40F8FEDF" w14:textId="77777777" w:rsidR="002E2334" w:rsidRPr="002B3B35" w:rsidRDefault="00000000" w:rsidP="002B3B35">
            <w:pPr>
              <w:pStyle w:val="Heading2"/>
            </w:pPr>
            <w:sdt>
              <w:sdtPr>
                <w:id w:val="-1374305475"/>
                <w:placeholder>
                  <w:docPart w:val="4BC61BE4B2F2CF4D87663B666449F6EA"/>
                </w:placeholder>
                <w:showingPlcHdr/>
                <w15:appearance w15:val="hidden"/>
              </w:sdtPr>
              <w:sdtContent>
                <w:r>
                  <w:t>Subtotal</w:t>
                </w:r>
              </w:sdtContent>
            </w:sdt>
          </w:p>
        </w:tc>
        <w:tc>
          <w:tcPr>
            <w:tcW w:w="1800" w:type="dxa"/>
          </w:tcPr>
          <w:p w14:paraId="2B569A10" w14:textId="6566C9EF" w:rsidR="002E2334" w:rsidRPr="002B3B35" w:rsidRDefault="00000000" w:rsidP="002B3B35">
            <w:pPr>
              <w:pStyle w:val="Amount"/>
            </w:pPr>
            <w:sdt>
              <w:sdtPr>
                <w:id w:val="1354756743"/>
                <w:placeholder>
                  <w:docPart w:val="947E84A8E1119344BA9EC743E33F5673"/>
                </w:placeholder>
                <w15:appearance w15:val="hidden"/>
              </w:sdtPr>
              <w:sdtContent>
                <w:sdt>
                  <w:sdtPr>
                    <w:id w:val="1151178686"/>
                    <w:placeholder>
                      <w:docPart w:val="A9E130C3045D5F4E8D648814964DE71E"/>
                    </w:placeholder>
                    <w15:appearance w15:val="hidden"/>
                  </w:sdtPr>
                  <w:sdtContent>
                    <w:proofErr w:type="gramStart"/>
                    <w:r w:rsidR="00F0148F">
                      <w:t xml:space="preserve">{{ </w:t>
                    </w:r>
                    <w:r w:rsidR="00F0148F">
                      <w:t>subtotal</w:t>
                    </w:r>
                    <w:proofErr w:type="gramEnd"/>
                    <w:r w:rsidR="00F0148F">
                      <w:t xml:space="preserve">  </w:t>
                    </w:r>
                    <w:r w:rsidR="00F0148F" w:rsidRPr="005E5C15">
                      <w:t>| format "$</w:t>
                    </w:r>
                    <w:proofErr w:type="gramStart"/>
                    <w:r w:rsidR="00F0148F" w:rsidRPr="005E5C15">
                      <w:t>#,#</w:t>
                    </w:r>
                    <w:proofErr w:type="gramEnd"/>
                    <w:r w:rsidR="00F0148F" w:rsidRPr="005E5C15">
                      <w:t>#0.00" </w:t>
                    </w:r>
                    <w:r w:rsidR="00F0148F">
                      <w:t>}}</w:t>
                    </w:r>
                  </w:sdtContent>
                </w:sdt>
              </w:sdtContent>
            </w:sdt>
            <w:r>
              <w:t xml:space="preserve"> </w:t>
            </w:r>
          </w:p>
        </w:tc>
      </w:tr>
      <w:tr w:rsidR="002E2334" w14:paraId="2DB5A6D5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0DC67BD9" w14:textId="77777777" w:rsidR="002E2334" w:rsidRDefault="002E2334" w:rsidP="00CF1E1B">
            <w:pPr>
              <w:pStyle w:val="Quantity"/>
            </w:pPr>
          </w:p>
        </w:tc>
        <w:tc>
          <w:tcPr>
            <w:tcW w:w="6480" w:type="dxa"/>
            <w:gridSpan w:val="2"/>
            <w:tcBorders>
              <w:top w:val="nil"/>
              <w:left w:val="nil"/>
              <w:bottom w:val="nil"/>
            </w:tcBorders>
            <w:tcMar>
              <w:left w:w="115" w:type="dxa"/>
              <w:right w:w="144" w:type="dxa"/>
            </w:tcMar>
          </w:tcPr>
          <w:p w14:paraId="1289DB06" w14:textId="7D9D7452" w:rsidR="002E2334" w:rsidRPr="002B3B35" w:rsidRDefault="00000000" w:rsidP="002B3B35">
            <w:pPr>
              <w:pStyle w:val="Heading2"/>
            </w:pPr>
            <w:sdt>
              <w:sdtPr>
                <w:id w:val="615647711"/>
                <w:placeholder>
                  <w:docPart w:val="149AC8E9D1C01F4686F44046A5D11E71"/>
                </w:placeholder>
                <w:showingPlcHdr/>
                <w15:appearance w15:val="hidden"/>
              </w:sdtPr>
              <w:sdtContent>
                <w:r w:rsidR="00F0148F" w:rsidRPr="002B3B35">
                  <w:t>Sales tax</w:t>
                </w:r>
              </w:sdtContent>
            </w:sdt>
          </w:p>
        </w:tc>
        <w:tc>
          <w:tcPr>
            <w:tcW w:w="1800" w:type="dxa"/>
          </w:tcPr>
          <w:p w14:paraId="4DA42894" w14:textId="3138A60C" w:rsidR="00AF3308" w:rsidRPr="002B3B35" w:rsidRDefault="00000000" w:rsidP="002B3B35">
            <w:pPr>
              <w:pStyle w:val="Amount"/>
            </w:pPr>
            <w:sdt>
              <w:sdtPr>
                <w:id w:val="-655375439"/>
                <w:placeholder>
                  <w:docPart w:val="2837AFB4E9DD08469F545310B952AE04"/>
                </w:placeholder>
                <w15:appearance w15:val="hidden"/>
              </w:sdtPr>
              <w:sdtContent>
                <w:sdt>
                  <w:sdtPr>
                    <w:id w:val="1637685650"/>
                    <w:placeholder>
                      <w:docPart w:val="B20291C4478FA948AD5B54448E175666"/>
                    </w:placeholder>
                    <w15:appearance w15:val="hidden"/>
                  </w:sdtPr>
                  <w:sdtContent>
                    <w:proofErr w:type="gramStart"/>
                    <w:r w:rsidR="00F0148F">
                      <w:t xml:space="preserve">{{ </w:t>
                    </w:r>
                    <w:proofErr w:type="spellStart"/>
                    <w:r w:rsidR="00F0148F">
                      <w:t>salesTax</w:t>
                    </w:r>
                    <w:proofErr w:type="spellEnd"/>
                    <w:proofErr w:type="gramEnd"/>
                    <w:r w:rsidR="00F0148F">
                      <w:t xml:space="preserve">  </w:t>
                    </w:r>
                    <w:r w:rsidR="00F0148F" w:rsidRPr="005E5C15">
                      <w:t>| format "$</w:t>
                    </w:r>
                    <w:proofErr w:type="gramStart"/>
                    <w:r w:rsidR="00F0148F" w:rsidRPr="005E5C15">
                      <w:t>#,#</w:t>
                    </w:r>
                    <w:proofErr w:type="gramEnd"/>
                    <w:r w:rsidR="00F0148F" w:rsidRPr="005E5C15">
                      <w:t>#0.00" </w:t>
                    </w:r>
                    <w:r w:rsidR="00F0148F">
                      <w:t>}}</w:t>
                    </w:r>
                  </w:sdtContent>
                </w:sdt>
              </w:sdtContent>
            </w:sdt>
            <w:r>
              <w:t xml:space="preserve"> </w:t>
            </w:r>
          </w:p>
        </w:tc>
      </w:tr>
      <w:tr w:rsidR="002E2334" w14:paraId="10C6223C" w14:textId="77777777" w:rsidTr="002B3B35">
        <w:trPr>
          <w:trHeight w:val="529"/>
          <w:jc w:val="left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tcMar>
              <w:left w:w="115" w:type="dxa"/>
              <w:right w:w="144" w:type="dxa"/>
            </w:tcMar>
          </w:tcPr>
          <w:p w14:paraId="2616C080" w14:textId="77777777" w:rsidR="002E2334" w:rsidRDefault="002E2334" w:rsidP="00CF1E1B">
            <w:pPr>
              <w:pStyle w:val="Quantity"/>
            </w:pPr>
          </w:p>
        </w:tc>
        <w:tc>
          <w:tcPr>
            <w:tcW w:w="6480" w:type="dxa"/>
            <w:gridSpan w:val="2"/>
            <w:tcBorders>
              <w:top w:val="nil"/>
              <w:left w:val="nil"/>
              <w:bottom w:val="nil"/>
            </w:tcBorders>
            <w:tcMar>
              <w:left w:w="115" w:type="dxa"/>
              <w:right w:w="144" w:type="dxa"/>
            </w:tcMar>
          </w:tcPr>
          <w:p w14:paraId="51E3AE43" w14:textId="77777777" w:rsidR="002E2334" w:rsidRPr="0049045D" w:rsidRDefault="00000000" w:rsidP="00CF1E1B">
            <w:pPr>
              <w:pStyle w:val="Total"/>
            </w:pPr>
            <w:sdt>
              <w:sdtPr>
                <w:id w:val="456000074"/>
                <w:placeholder>
                  <w:docPart w:val="30A751EC9A869741BA621F9CD71A8332"/>
                </w:placeholder>
                <w:showingPlcHdr/>
                <w15:appearance w15:val="hidden"/>
              </w:sdtPr>
              <w:sdtContent>
                <w:r>
                  <w:t>TOTAL DUE</w:t>
                </w:r>
              </w:sdtContent>
            </w:sdt>
          </w:p>
        </w:tc>
        <w:tc>
          <w:tcPr>
            <w:tcW w:w="1800" w:type="dxa"/>
          </w:tcPr>
          <w:p w14:paraId="26A13049" w14:textId="68D0229F" w:rsidR="002E2334" w:rsidRPr="002B3B35" w:rsidRDefault="00000000" w:rsidP="002B3B35">
            <w:pPr>
              <w:pStyle w:val="Amount"/>
            </w:pPr>
            <w:sdt>
              <w:sdtPr>
                <w:id w:val="1697276589"/>
                <w:placeholder>
                  <w:docPart w:val="E85444C81C009B478AA497AB0D55E4C4"/>
                </w:placeholder>
                <w15:appearance w15:val="hidden"/>
              </w:sdtPr>
              <w:sdtContent>
                <w:sdt>
                  <w:sdtPr>
                    <w:id w:val="-677971948"/>
                    <w:placeholder>
                      <w:docPart w:val="9FF8418312762F4AA4D303E5976A0FC3"/>
                    </w:placeholder>
                    <w15:appearance w15:val="hidden"/>
                  </w:sdtPr>
                  <w:sdtContent>
                    <w:proofErr w:type="gramStart"/>
                    <w:r w:rsidR="00F0148F">
                      <w:t xml:space="preserve">{{ </w:t>
                    </w:r>
                    <w:proofErr w:type="spellStart"/>
                    <w:r w:rsidR="00F0148F">
                      <w:t>total</w:t>
                    </w:r>
                    <w:proofErr w:type="gramEnd"/>
                    <w:r w:rsidR="00F0148F">
                      <w:t xml:space="preserve">  </w:t>
                    </w:r>
                    <w:r w:rsidR="00F0148F" w:rsidRPr="005E5C15">
                      <w:t>| form</w:t>
                    </w:r>
                    <w:proofErr w:type="spellEnd"/>
                    <w:r w:rsidR="00F0148F" w:rsidRPr="005E5C15">
                      <w:t>at "$</w:t>
                    </w:r>
                    <w:proofErr w:type="gramStart"/>
                    <w:r w:rsidR="00F0148F" w:rsidRPr="005E5C15">
                      <w:t>#,#</w:t>
                    </w:r>
                    <w:proofErr w:type="gramEnd"/>
                    <w:r w:rsidR="00F0148F" w:rsidRPr="005E5C15">
                      <w:t>#0.00" </w:t>
                    </w:r>
                    <w:r w:rsidR="00F0148F">
                      <w:t>}}</w:t>
                    </w:r>
                  </w:sdtContent>
                </w:sdt>
              </w:sdtContent>
            </w:sdt>
            <w:r>
              <w:t xml:space="preserve"> </w:t>
            </w:r>
          </w:p>
        </w:tc>
      </w:tr>
    </w:tbl>
    <w:p w14:paraId="1C1C16BD" w14:textId="77777777" w:rsidR="00837ECD" w:rsidRPr="00837ECD" w:rsidRDefault="00837ECD" w:rsidP="002B3B35"/>
    <w:sectPr w:rsidR="00837ECD" w:rsidRPr="00837ECD" w:rsidSect="002B3B35">
      <w:pgSz w:w="12240" w:h="15840"/>
      <w:pgMar w:top="720" w:right="1080" w:bottom="720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704E15" w14:textId="77777777" w:rsidR="00BE352F" w:rsidRDefault="00BE352F">
      <w:pPr>
        <w:spacing w:line="240" w:lineRule="auto"/>
      </w:pPr>
      <w:r>
        <w:separator/>
      </w:r>
    </w:p>
    <w:p w14:paraId="567027D6" w14:textId="77777777" w:rsidR="00BE352F" w:rsidRDefault="00BE352F"/>
  </w:endnote>
  <w:endnote w:type="continuationSeparator" w:id="0">
    <w:p w14:paraId="6A2758AD" w14:textId="77777777" w:rsidR="00BE352F" w:rsidRDefault="00BE352F">
      <w:pPr>
        <w:spacing w:line="240" w:lineRule="auto"/>
      </w:pPr>
      <w:r>
        <w:continuationSeparator/>
      </w:r>
    </w:p>
    <w:p w14:paraId="0281DB77" w14:textId="77777777" w:rsidR="00BE352F" w:rsidRDefault="00BE35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3C8FFF" w14:textId="77777777" w:rsidR="00BE352F" w:rsidRDefault="00BE352F">
      <w:pPr>
        <w:spacing w:line="240" w:lineRule="auto"/>
      </w:pPr>
      <w:r>
        <w:separator/>
      </w:r>
    </w:p>
    <w:p w14:paraId="206CF82A" w14:textId="77777777" w:rsidR="00BE352F" w:rsidRDefault="00BE352F"/>
  </w:footnote>
  <w:footnote w:type="continuationSeparator" w:id="0">
    <w:p w14:paraId="357AE42C" w14:textId="77777777" w:rsidR="00BE352F" w:rsidRDefault="00BE352F">
      <w:pPr>
        <w:spacing w:line="240" w:lineRule="auto"/>
      </w:pPr>
      <w:r>
        <w:continuationSeparator/>
      </w:r>
    </w:p>
    <w:p w14:paraId="46904E5D" w14:textId="77777777" w:rsidR="00BE352F" w:rsidRDefault="00BE35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97">
    <w:abstractNumId w:val="9"/>
  </w:num>
  <w:num w:numId="2" w16cid:durableId="1263689397">
    <w:abstractNumId w:val="7"/>
  </w:num>
  <w:num w:numId="3" w16cid:durableId="886181725">
    <w:abstractNumId w:val="6"/>
  </w:num>
  <w:num w:numId="4" w16cid:durableId="1900748858">
    <w:abstractNumId w:val="5"/>
  </w:num>
  <w:num w:numId="5" w16cid:durableId="598028679">
    <w:abstractNumId w:val="4"/>
  </w:num>
  <w:num w:numId="6" w16cid:durableId="107555191">
    <w:abstractNumId w:val="8"/>
  </w:num>
  <w:num w:numId="7" w16cid:durableId="2105567018">
    <w:abstractNumId w:val="3"/>
  </w:num>
  <w:num w:numId="8" w16cid:durableId="475606500">
    <w:abstractNumId w:val="2"/>
  </w:num>
  <w:num w:numId="9" w16cid:durableId="37627659">
    <w:abstractNumId w:val="1"/>
  </w:num>
  <w:num w:numId="10" w16cid:durableId="3458659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2F"/>
    <w:rsid w:val="00005E80"/>
    <w:rsid w:val="00035974"/>
    <w:rsid w:val="00055AF8"/>
    <w:rsid w:val="0006674A"/>
    <w:rsid w:val="000A35CF"/>
    <w:rsid w:val="000E3B9B"/>
    <w:rsid w:val="00104133"/>
    <w:rsid w:val="001344D0"/>
    <w:rsid w:val="0016751C"/>
    <w:rsid w:val="001B48BA"/>
    <w:rsid w:val="001E715A"/>
    <w:rsid w:val="001F1877"/>
    <w:rsid w:val="002101FC"/>
    <w:rsid w:val="0023477D"/>
    <w:rsid w:val="002464B9"/>
    <w:rsid w:val="002558FA"/>
    <w:rsid w:val="002917CA"/>
    <w:rsid w:val="002938A9"/>
    <w:rsid w:val="002A2D7F"/>
    <w:rsid w:val="002B3B35"/>
    <w:rsid w:val="002E2334"/>
    <w:rsid w:val="002F7E82"/>
    <w:rsid w:val="00323F56"/>
    <w:rsid w:val="0033784B"/>
    <w:rsid w:val="00340EB7"/>
    <w:rsid w:val="00360420"/>
    <w:rsid w:val="003667F4"/>
    <w:rsid w:val="003739A8"/>
    <w:rsid w:val="003B2AF8"/>
    <w:rsid w:val="003E09EB"/>
    <w:rsid w:val="00411211"/>
    <w:rsid w:val="0049045D"/>
    <w:rsid w:val="004F39FD"/>
    <w:rsid w:val="004F6E0E"/>
    <w:rsid w:val="00550E0E"/>
    <w:rsid w:val="00590504"/>
    <w:rsid w:val="005E4663"/>
    <w:rsid w:val="005E5C15"/>
    <w:rsid w:val="00616194"/>
    <w:rsid w:val="006601CA"/>
    <w:rsid w:val="00687D64"/>
    <w:rsid w:val="006A3739"/>
    <w:rsid w:val="006C347C"/>
    <w:rsid w:val="00724B2F"/>
    <w:rsid w:val="0074456D"/>
    <w:rsid w:val="007577D4"/>
    <w:rsid w:val="007633A6"/>
    <w:rsid w:val="00793AFB"/>
    <w:rsid w:val="007D3668"/>
    <w:rsid w:val="008013D8"/>
    <w:rsid w:val="00802E94"/>
    <w:rsid w:val="008049DB"/>
    <w:rsid w:val="008140A5"/>
    <w:rsid w:val="00822559"/>
    <w:rsid w:val="00834678"/>
    <w:rsid w:val="00837ECD"/>
    <w:rsid w:val="0085068A"/>
    <w:rsid w:val="00852712"/>
    <w:rsid w:val="00895598"/>
    <w:rsid w:val="008C6DD2"/>
    <w:rsid w:val="008D78D3"/>
    <w:rsid w:val="00907574"/>
    <w:rsid w:val="00912FE7"/>
    <w:rsid w:val="00934F6F"/>
    <w:rsid w:val="00965089"/>
    <w:rsid w:val="00966901"/>
    <w:rsid w:val="00981A82"/>
    <w:rsid w:val="009E48CB"/>
    <w:rsid w:val="00A31656"/>
    <w:rsid w:val="00A93410"/>
    <w:rsid w:val="00AD5CD5"/>
    <w:rsid w:val="00AE1839"/>
    <w:rsid w:val="00AF3308"/>
    <w:rsid w:val="00B07B6B"/>
    <w:rsid w:val="00B46F8C"/>
    <w:rsid w:val="00B55ABE"/>
    <w:rsid w:val="00B64330"/>
    <w:rsid w:val="00B6553F"/>
    <w:rsid w:val="00B76A92"/>
    <w:rsid w:val="00B94BB4"/>
    <w:rsid w:val="00BB4862"/>
    <w:rsid w:val="00BB7411"/>
    <w:rsid w:val="00BE23D6"/>
    <w:rsid w:val="00BE352F"/>
    <w:rsid w:val="00BF2506"/>
    <w:rsid w:val="00C3067E"/>
    <w:rsid w:val="00C37801"/>
    <w:rsid w:val="00C47CCF"/>
    <w:rsid w:val="00C85F6F"/>
    <w:rsid w:val="00CD1D7E"/>
    <w:rsid w:val="00CE7F7E"/>
    <w:rsid w:val="00CF07F2"/>
    <w:rsid w:val="00CF1E1B"/>
    <w:rsid w:val="00D14A78"/>
    <w:rsid w:val="00D2203C"/>
    <w:rsid w:val="00D33C94"/>
    <w:rsid w:val="00D40DBF"/>
    <w:rsid w:val="00D756D4"/>
    <w:rsid w:val="00D934CD"/>
    <w:rsid w:val="00DD1F67"/>
    <w:rsid w:val="00DD6CB4"/>
    <w:rsid w:val="00E1618E"/>
    <w:rsid w:val="00E9657B"/>
    <w:rsid w:val="00EA4C0B"/>
    <w:rsid w:val="00EE3BAD"/>
    <w:rsid w:val="00F0148F"/>
    <w:rsid w:val="00F30ED8"/>
    <w:rsid w:val="00F54C4B"/>
    <w:rsid w:val="00F55CCF"/>
    <w:rsid w:val="00FB740F"/>
    <w:rsid w:val="00FB7708"/>
    <w:rsid w:val="00FC1A3C"/>
    <w:rsid w:val="00FE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70015"/>
  <w15:chartTrackingRefBased/>
  <w15:docId w15:val="{A664EE67-7A9C-1644-88BD-C50A8B51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/>
    <w:lsdException w:name="heading 4" w:semiHidden="1" w:uiPriority="1" w:unhideWhenUsed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E1B"/>
    <w:rPr>
      <w:spacing w:val="4"/>
      <w:sz w:val="20"/>
    </w:rPr>
  </w:style>
  <w:style w:type="paragraph" w:styleId="Heading1">
    <w:name w:val="heading 1"/>
    <w:basedOn w:val="Normal"/>
    <w:link w:val="Heading1Char"/>
    <w:uiPriority w:val="1"/>
    <w:qFormat/>
    <w:rsid w:val="00CF1E1B"/>
    <w:pPr>
      <w:outlineLvl w:val="0"/>
    </w:pPr>
    <w:rPr>
      <w:rFonts w:asciiTheme="majorHAnsi" w:hAnsiTheme="majorHAnsi" w:cs="Times New Roman (Body CS)"/>
      <w:b/>
      <w:caps/>
      <w:color w:val="717610" w:themeColor="accent5" w:themeShade="BF"/>
      <w:sz w:val="92"/>
    </w:rPr>
  </w:style>
  <w:style w:type="paragraph" w:styleId="Heading2">
    <w:name w:val="heading 2"/>
    <w:basedOn w:val="Normal"/>
    <w:link w:val="Heading2Char"/>
    <w:uiPriority w:val="1"/>
    <w:qFormat/>
    <w:rsid w:val="002B3B35"/>
    <w:pPr>
      <w:jc w:val="right"/>
      <w:outlineLvl w:val="1"/>
    </w:pPr>
  </w:style>
  <w:style w:type="paragraph" w:styleId="Heading3">
    <w:name w:val="heading 3"/>
    <w:basedOn w:val="Normal"/>
    <w:link w:val="Heading3Char"/>
    <w:uiPriority w:val="1"/>
    <w:rsid w:val="00912FE7"/>
    <w:pPr>
      <w:outlineLvl w:val="2"/>
    </w:pPr>
    <w:rPr>
      <w:b/>
      <w:caps/>
      <w:szCs w:val="16"/>
    </w:rPr>
  </w:style>
  <w:style w:type="paragraph" w:styleId="Heading4">
    <w:name w:val="heading 4"/>
    <w:basedOn w:val="Normal"/>
    <w:next w:val="Normal"/>
    <w:link w:val="Heading4Char"/>
    <w:uiPriority w:val="1"/>
    <w:semiHidden/>
    <w:rsid w:val="000E3B9B"/>
    <w:pPr>
      <w:keepNext/>
      <w:keepLines/>
      <w:jc w:val="center"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1"/>
    <w:semiHidden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6DC2BC" w:themeColor="accent1" w:themeShade="BF"/>
    </w:rPr>
  </w:style>
  <w:style w:type="paragraph" w:styleId="Heading6">
    <w:name w:val="heading 6"/>
    <w:basedOn w:val="Normal"/>
    <w:next w:val="Normal"/>
    <w:link w:val="Heading6Char"/>
    <w:uiPriority w:val="1"/>
    <w:semiHidden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B8E88" w:themeColor="accent1" w:themeShade="7F"/>
    </w:rPr>
  </w:style>
  <w:style w:type="paragraph" w:styleId="Heading7">
    <w:name w:val="heading 7"/>
    <w:basedOn w:val="Normal"/>
    <w:next w:val="Normal"/>
    <w:link w:val="Heading7Char"/>
    <w:uiPriority w:val="1"/>
    <w:semiHidden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B8E88" w:themeColor="accent1" w:themeShade="7F"/>
    </w:rPr>
  </w:style>
  <w:style w:type="paragraph" w:styleId="Heading8">
    <w:name w:val="heading 8"/>
    <w:basedOn w:val="Normal"/>
    <w:next w:val="Normal"/>
    <w:link w:val="Heading8Char"/>
    <w:uiPriority w:val="1"/>
    <w:semiHidden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D934CD"/>
    <w:rPr>
      <w:b/>
      <w:bCs/>
      <w:caps w:val="0"/>
      <w:smallCaps/>
      <w:color w:val="6DC2BC" w:themeColor="accent1" w:themeShade="BF"/>
      <w:spacing w:val="0"/>
    </w:rPr>
  </w:style>
  <w:style w:type="character" w:customStyle="1" w:styleId="Heading1Char">
    <w:name w:val="Heading 1 Char"/>
    <w:basedOn w:val="DefaultParagraphFont"/>
    <w:link w:val="Heading1"/>
    <w:uiPriority w:val="1"/>
    <w:rsid w:val="00CF1E1B"/>
    <w:rPr>
      <w:rFonts w:asciiTheme="majorHAnsi" w:hAnsiTheme="majorHAnsi" w:cs="Times New Roman (Body CS)"/>
      <w:b/>
      <w:caps/>
      <w:color w:val="717610" w:themeColor="accent5" w:themeShade="BF"/>
      <w:spacing w:val="4"/>
      <w:sz w:val="92"/>
    </w:rPr>
  </w:style>
  <w:style w:type="character" w:customStyle="1" w:styleId="Heading2Char">
    <w:name w:val="Heading 2 Char"/>
    <w:basedOn w:val="DefaultParagraphFont"/>
    <w:link w:val="Heading2"/>
    <w:uiPriority w:val="1"/>
    <w:rsid w:val="002B3B35"/>
    <w:rPr>
      <w:spacing w:val="4"/>
      <w:sz w:val="20"/>
    </w:rPr>
  </w:style>
  <w:style w:type="character" w:customStyle="1" w:styleId="Heading3Char">
    <w:name w:val="Heading 3 Char"/>
    <w:basedOn w:val="DefaultParagraphFont"/>
    <w:link w:val="Heading3"/>
    <w:uiPriority w:val="1"/>
    <w:rsid w:val="00912FE7"/>
    <w:rPr>
      <w:b/>
      <w:caps/>
      <w:spacing w:val="4"/>
      <w:sz w:val="20"/>
      <w:szCs w:val="16"/>
    </w:rPr>
  </w:style>
  <w:style w:type="paragraph" w:customStyle="1" w:styleId="Amount">
    <w:name w:val="Amount"/>
    <w:basedOn w:val="Normal"/>
    <w:uiPriority w:val="6"/>
    <w:qFormat/>
    <w:rsid w:val="002B3B35"/>
    <w:pPr>
      <w:jc w:val="center"/>
    </w:pPr>
    <w:rPr>
      <w:szCs w:val="20"/>
    </w:rPr>
  </w:style>
  <w:style w:type="paragraph" w:customStyle="1" w:styleId="Instructions">
    <w:name w:val="Instructions"/>
    <w:basedOn w:val="Normal"/>
    <w:uiPriority w:val="8"/>
    <w:semiHidden/>
    <w:qFormat/>
    <w:pPr>
      <w:spacing w:before="240"/>
      <w:contextualSpacing/>
    </w:pPr>
  </w:style>
  <w:style w:type="paragraph" w:customStyle="1" w:styleId="Slogan">
    <w:name w:val="Slogan"/>
    <w:basedOn w:val="Normal"/>
    <w:uiPriority w:val="2"/>
    <w:semiHidden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ThankYou">
    <w:name w:val="Thank You"/>
    <w:basedOn w:val="Normal"/>
    <w:next w:val="Normal"/>
    <w:uiPriority w:val="9"/>
    <w:semiHidden/>
    <w:qFormat/>
    <w:pPr>
      <w:spacing w:before="600"/>
      <w:jc w:val="center"/>
    </w:pPr>
    <w:rPr>
      <w:b/>
      <w:caps/>
    </w:rPr>
  </w:style>
  <w:style w:type="paragraph" w:styleId="Title">
    <w:name w:val="Title"/>
    <w:basedOn w:val="Normal"/>
    <w:link w:val="TitleChar"/>
    <w:qFormat/>
    <w:rsid w:val="0049045D"/>
    <w:pPr>
      <w:spacing w:after="400"/>
      <w:contextualSpacing/>
    </w:pPr>
    <w:rPr>
      <w:rFonts w:asciiTheme="majorHAnsi" w:eastAsiaTheme="majorEastAsia" w:hAnsiTheme="majorHAnsi" w:cstheme="majorBidi"/>
      <w:color w:val="878787" w:themeColor="accent2" w:themeShade="BF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49045D"/>
    <w:rPr>
      <w:rFonts w:asciiTheme="majorHAnsi" w:eastAsiaTheme="majorEastAsia" w:hAnsiTheme="majorHAnsi" w:cstheme="majorBidi"/>
      <w:color w:val="878787" w:themeColor="accent2" w:themeShade="BF"/>
      <w:spacing w:val="4"/>
      <w:kern w:val="28"/>
      <w:sz w:val="52"/>
      <w:szCs w:val="56"/>
    </w:r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101FC"/>
    <w:rPr>
      <w:spacing w:val="4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101FC"/>
    <w:rPr>
      <w:spacing w:val="4"/>
      <w:sz w:val="20"/>
    </w:rPr>
  </w:style>
  <w:style w:type="table" w:styleId="PlainTable1">
    <w:name w:val="Plain Table 1"/>
    <w:basedOn w:val="TableNorma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Quantity">
    <w:name w:val="Quantity"/>
    <w:basedOn w:val="Normal"/>
    <w:uiPriority w:val="5"/>
    <w:semiHidden/>
    <w:qFormat/>
    <w:pPr>
      <w:jc w:val="center"/>
    </w:pPr>
  </w:style>
  <w:style w:type="character" w:customStyle="1" w:styleId="Heading4Char">
    <w:name w:val="Heading 4 Char"/>
    <w:basedOn w:val="DefaultParagraphFont"/>
    <w:link w:val="Heading4"/>
    <w:uiPriority w:val="1"/>
    <w:semiHidden/>
    <w:rsid w:val="002101FC"/>
    <w:rPr>
      <w:rFonts w:asciiTheme="majorHAnsi" w:eastAsiaTheme="majorEastAsia" w:hAnsiTheme="majorHAnsi" w:cstheme="majorBidi"/>
      <w:iCs/>
      <w:caps/>
      <w:spacing w:val="4"/>
      <w:sz w:val="2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101FC"/>
    <w:rPr>
      <w:rFonts w:asciiTheme="majorHAnsi" w:eastAsiaTheme="majorEastAsia" w:hAnsiTheme="majorHAnsi" w:cstheme="majorBidi"/>
      <w:color w:val="6DC2BC" w:themeColor="accent1" w:themeShade="BF"/>
      <w:spacing w:val="4"/>
      <w:sz w:val="2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101FC"/>
    <w:rPr>
      <w:rFonts w:asciiTheme="majorHAnsi" w:eastAsiaTheme="majorEastAsia" w:hAnsiTheme="majorHAnsi" w:cstheme="majorBidi"/>
      <w:color w:val="3B8E88" w:themeColor="accent1" w:themeShade="7F"/>
      <w:spacing w:val="4"/>
      <w:sz w:val="2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101FC"/>
    <w:rPr>
      <w:rFonts w:asciiTheme="majorHAnsi" w:eastAsiaTheme="majorEastAsia" w:hAnsiTheme="majorHAnsi" w:cstheme="majorBidi"/>
      <w:i/>
      <w:iCs/>
      <w:color w:val="3B8E88" w:themeColor="accent1" w:themeShade="7F"/>
      <w:spacing w:val="4"/>
      <w:sz w:val="2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101FC"/>
    <w:rPr>
      <w:rFonts w:asciiTheme="majorHAnsi" w:eastAsiaTheme="majorEastAsia" w:hAnsiTheme="majorHAnsi" w:cstheme="majorBidi"/>
      <w:color w:val="272727" w:themeColor="text1" w:themeTint="D8"/>
      <w:spacing w:val="4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101FC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20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934CD"/>
    <w:rPr>
      <w:i/>
      <w:iCs/>
      <w:color w:val="6DC2B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D934CD"/>
    <w:pPr>
      <w:pBdr>
        <w:top w:val="single" w:sz="4" w:space="10" w:color="6DC2BC" w:themeColor="accent1" w:themeShade="BF"/>
        <w:bottom w:val="single" w:sz="4" w:space="10" w:color="6DC2BC" w:themeColor="accent1" w:themeShade="BF"/>
      </w:pBdr>
      <w:spacing w:before="360" w:after="360"/>
      <w:ind w:left="864" w:right="864"/>
      <w:jc w:val="center"/>
    </w:pPr>
    <w:rPr>
      <w:i/>
      <w:iCs/>
      <w:color w:val="6DC2B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934CD"/>
    <w:rPr>
      <w:i/>
      <w:iCs/>
      <w:color w:val="6DC2BC" w:themeColor="accent1" w:themeShade="BF"/>
      <w:spacing w:val="4"/>
    </w:rPr>
  </w:style>
  <w:style w:type="paragraph" w:styleId="BlockText">
    <w:name w:val="Block Text"/>
    <w:basedOn w:val="Normal"/>
    <w:uiPriority w:val="99"/>
    <w:semiHidden/>
    <w:unhideWhenUsed/>
    <w:rsid w:val="00D934CD"/>
    <w:pPr>
      <w:pBdr>
        <w:top w:val="single" w:sz="2" w:space="10" w:color="6DC2BC" w:themeColor="accent1" w:themeShade="BF"/>
        <w:left w:val="single" w:sz="2" w:space="10" w:color="6DC2BC" w:themeColor="accent1" w:themeShade="BF"/>
        <w:bottom w:val="single" w:sz="2" w:space="10" w:color="6DC2BC" w:themeColor="accent1" w:themeShade="BF"/>
        <w:right w:val="single" w:sz="2" w:space="10" w:color="6DC2BC" w:themeColor="accent1" w:themeShade="BF"/>
      </w:pBdr>
      <w:ind w:left="1152" w:right="1152"/>
    </w:pPr>
    <w:rPr>
      <w:i/>
      <w:iCs/>
      <w:color w:val="6DC2BC" w:themeColor="accent1" w:themeShade="BF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GridTable1Light">
    <w:name w:val="Grid Table 1 Light"/>
    <w:basedOn w:val="TableNorma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rsid w:val="002B3B35"/>
    <w:pPr>
      <w:jc w:val="center"/>
    </w:pPr>
    <w:tblPr>
      <w:tblStyleRowBandSize w:val="1"/>
      <w:jc w:val="center"/>
      <w:tblBorders>
        <w:top w:val="single" w:sz="4" w:space="0" w:color="DFCE61" w:themeColor="accent6"/>
        <w:left w:val="single" w:sz="4" w:space="0" w:color="DFCE61" w:themeColor="accent6"/>
        <w:bottom w:val="single" w:sz="4" w:space="0" w:color="DFCE61" w:themeColor="accent6"/>
        <w:right w:val="single" w:sz="4" w:space="0" w:color="DFCE61" w:themeColor="accent6"/>
        <w:insideH w:val="single" w:sz="4" w:space="0" w:color="DFCE61" w:themeColor="accent6"/>
        <w:insideV w:val="single" w:sz="4" w:space="0" w:color="DFCE61" w:themeColor="accent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single" w:sz="4" w:space="0" w:color="DFCE61" w:themeColor="accent6"/>
          <w:insideV w:val="single" w:sz="4" w:space="0" w:color="DFCE61" w:themeColor="accent6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DFCE61" w:themeColor="accent6"/>
        </w:tcBorders>
      </w:tcPr>
    </w:tblStylePr>
    <w:tblStylePr w:type="firstCol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</w:tcBorders>
        <w:shd w:val="clear" w:color="808000" w:fill="auto"/>
      </w:tcPr>
    </w:tblStylePr>
    <w:tblStylePr w:type="band1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DFCE61" w:themeColor="accent6"/>
          <w:left w:val="single" w:sz="4" w:space="0" w:color="DFCE61" w:themeColor="accent6"/>
          <w:bottom w:val="single" w:sz="4" w:space="0" w:color="DFCE61" w:themeColor="accent6"/>
          <w:right w:val="single" w:sz="4" w:space="0" w:color="DFCE61" w:themeColor="accent6"/>
          <w:insideH w:val="nil"/>
          <w:insideV w:val="single" w:sz="4" w:space="0" w:color="DFCE61" w:themeColor="accent6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s">
    <w:name w:val="Headers"/>
    <w:basedOn w:val="Normal"/>
    <w:qFormat/>
    <w:rsid w:val="00687D64"/>
    <w:rPr>
      <w:b/>
      <w:caps/>
      <w:color w:val="4B4F0B" w:themeColor="accent5" w:themeShade="80"/>
      <w:szCs w:val="20"/>
    </w:rPr>
  </w:style>
  <w:style w:type="paragraph" w:customStyle="1" w:styleId="Invoice">
    <w:name w:val="Invoice"/>
    <w:basedOn w:val="Headers"/>
    <w:next w:val="Headers"/>
    <w:rsid w:val="00DD1F67"/>
    <w:rPr>
      <w:rFonts w:cs="Times New Roman (Body CS)"/>
      <w:color w:val="989F16" w:themeColor="accent5"/>
      <w:sz w:val="48"/>
      <w14:textFill>
        <w14:solidFill>
          <w14:schemeClr w14:val="accent5">
            <w14:lumMod w14:val="40000"/>
            <w14:lumOff w14:val="60000"/>
            <w14:lumMod w14:val="75000"/>
          </w14:schemeClr>
        </w14:solidFill>
      </w14:textFill>
    </w:rPr>
  </w:style>
  <w:style w:type="paragraph" w:customStyle="1" w:styleId="Total">
    <w:name w:val="Total"/>
    <w:basedOn w:val="Amount"/>
    <w:qFormat/>
    <w:rsid w:val="002B3B35"/>
    <w:pPr>
      <w:jc w:val="right"/>
    </w:pPr>
    <w:rPr>
      <w:b/>
      <w:bCs/>
      <w:color w:val="4B4F0B" w:themeColor="accent5" w:themeShade="80"/>
      <w:sz w:val="22"/>
    </w:rPr>
  </w:style>
  <w:style w:type="character" w:styleId="Emphasis">
    <w:name w:val="Emphasis"/>
    <w:uiPriority w:val="20"/>
    <w:qFormat/>
    <w:rsid w:val="00CF1E1B"/>
    <w:rPr>
      <w:b/>
      <w:i w:val="0"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aymondcamden/Library/Containers/com.microsoft.Word/Data/Library/Application%20Support/Microsoft/Office/16.0/DTS/Search/%7b1C052411-8AC4-7544-91A9-3C9099937167%7dtf66978122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468A3A25AC9B0C44A97BF1C819815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2C56E-DD3C-0349-8819-BAC8CB37B0EE}"/>
      </w:docPartPr>
      <w:docPartBody>
        <w:p w:rsidR="00C502DF" w:rsidRDefault="00000000">
          <w:pPr>
            <w:pStyle w:val="468A3A25AC9B0C44A97BF1C8198151C7"/>
          </w:pPr>
          <w:r w:rsidRPr="00CF1E1B">
            <w:t>Invoice</w:t>
          </w:r>
        </w:p>
      </w:docPartBody>
    </w:docPart>
    <w:docPart>
      <w:docPartPr>
        <w:name w:val="8D70EA0A1668EF45892E3F104284C8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971997-8684-7E4E-A1CE-C8847181675B}"/>
      </w:docPartPr>
      <w:docPartBody>
        <w:p w:rsidR="00C502DF" w:rsidRDefault="00000000">
          <w:pPr>
            <w:pStyle w:val="8D70EA0A1668EF45892E3F104284C8A0"/>
          </w:pPr>
          <w:r w:rsidRPr="00FC1A3C">
            <w:t>Invoice #</w:t>
          </w:r>
        </w:p>
      </w:docPartBody>
    </w:docPart>
    <w:docPart>
      <w:docPartPr>
        <w:name w:val="8BD53AB1908F8D41BFE760DB213E7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224C09-15CD-7745-B897-4849AE432183}"/>
      </w:docPartPr>
      <w:docPartBody>
        <w:p w:rsidR="00C502DF" w:rsidRDefault="00000000">
          <w:pPr>
            <w:pStyle w:val="8BD53AB1908F8D41BFE760DB213E77E8"/>
          </w:pPr>
          <w:r w:rsidRPr="002B3B35">
            <w:t>Date:</w:t>
          </w:r>
        </w:p>
      </w:docPartBody>
    </w:docPart>
    <w:docPart>
      <w:docPartPr>
        <w:name w:val="791B84813AC2F44BA258BBD9CD7434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87413-9B94-E146-A37F-B5CCBC74B4E8}"/>
      </w:docPartPr>
      <w:docPartBody>
        <w:p w:rsidR="00C502DF" w:rsidRDefault="00000000">
          <w:pPr>
            <w:pStyle w:val="791B84813AC2F44BA258BBD9CD74344A"/>
          </w:pPr>
          <w:r w:rsidRPr="00CF1E1B">
            <w:t>1/30/23</w:t>
          </w:r>
        </w:p>
      </w:docPartBody>
    </w:docPart>
    <w:docPart>
      <w:docPartPr>
        <w:name w:val="3D0C0988DA186744851A14113B7E2F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3EB53-6CE0-804B-89F7-4E7E4D44B4D8}"/>
      </w:docPartPr>
      <w:docPartBody>
        <w:p w:rsidR="00C502DF" w:rsidRDefault="00000000">
          <w:pPr>
            <w:pStyle w:val="3D0C0988DA186744851A14113B7E2F9C"/>
          </w:pPr>
          <w:r w:rsidRPr="00FC1A3C">
            <w:t>Quantity</w:t>
          </w:r>
        </w:p>
      </w:docPartBody>
    </w:docPart>
    <w:docPart>
      <w:docPartPr>
        <w:name w:val="5676379DBBA38E4EB8E7C8A1401D7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CEA15-0264-2D42-8A9C-ACC40E4AED04}"/>
      </w:docPartPr>
      <w:docPartBody>
        <w:p w:rsidR="00C502DF" w:rsidRDefault="00000000">
          <w:pPr>
            <w:pStyle w:val="5676379DBBA38E4EB8E7C8A1401D7E85"/>
          </w:pPr>
          <w:r w:rsidRPr="00FC1A3C">
            <w:t>Description</w:t>
          </w:r>
        </w:p>
      </w:docPartBody>
    </w:docPart>
    <w:docPart>
      <w:docPartPr>
        <w:name w:val="EBFA8E27621FE94FA7BBFB88AA181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043A6-3E3A-C246-BA5C-A3695AFC68FB}"/>
      </w:docPartPr>
      <w:docPartBody>
        <w:p w:rsidR="00C502DF" w:rsidRDefault="00000000">
          <w:pPr>
            <w:pStyle w:val="EBFA8E27621FE94FA7BBFB88AA1810B1"/>
          </w:pPr>
          <w:r w:rsidRPr="00FC1A3C">
            <w:t xml:space="preserve">Unit Price </w:t>
          </w:r>
        </w:p>
      </w:docPartBody>
    </w:docPart>
    <w:docPart>
      <w:docPartPr>
        <w:name w:val="B809001AFF489248AE751A6318A6D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923B02-7C91-924C-92AB-0A7EFBA006AF}"/>
      </w:docPartPr>
      <w:docPartBody>
        <w:p w:rsidR="00C502DF" w:rsidRDefault="00000000">
          <w:pPr>
            <w:pStyle w:val="B809001AFF489248AE751A6318A6DEC7"/>
          </w:pPr>
          <w:r w:rsidRPr="00FC1A3C">
            <w:t>Total</w:t>
          </w:r>
        </w:p>
      </w:docPartBody>
    </w:docPart>
    <w:docPart>
      <w:docPartPr>
        <w:name w:val="949BE493ED41E4418265EE2429363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101F55-E4F1-CA49-84AA-FD919B5C9FC9}"/>
      </w:docPartPr>
      <w:docPartBody>
        <w:p w:rsidR="00C502DF" w:rsidRDefault="00000000">
          <w:pPr>
            <w:pStyle w:val="949BE493ED41E4418265EE2429363807"/>
          </w:pPr>
          <w:r w:rsidRPr="002B3B35">
            <w:t>Cloud service</w:t>
          </w:r>
        </w:p>
      </w:docPartBody>
    </w:docPart>
    <w:docPart>
      <w:docPartPr>
        <w:name w:val="B518EDF9F56C1E4BB0A4ED6624E38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C0B7C-08A1-B34A-88E0-57E708173C7F}"/>
      </w:docPartPr>
      <w:docPartBody>
        <w:p w:rsidR="00C502DF" w:rsidRDefault="00000000">
          <w:pPr>
            <w:pStyle w:val="B518EDF9F56C1E4BB0A4ED6624E38FDE"/>
          </w:pPr>
          <w:r w:rsidRPr="002B3B35">
            <w:t>99.99</w:t>
          </w:r>
        </w:p>
      </w:docPartBody>
    </w:docPart>
    <w:docPart>
      <w:docPartPr>
        <w:name w:val="6928DF33139ADD4C90159F825DFA83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4FAB5-1F80-FD4E-B38D-6A24F3D11109}"/>
      </w:docPartPr>
      <w:docPartBody>
        <w:p w:rsidR="00C502DF" w:rsidRDefault="00000000">
          <w:pPr>
            <w:pStyle w:val="6928DF33139ADD4C90159F825DFA83B4"/>
          </w:pPr>
          <w:r w:rsidRPr="002B3B35">
            <w:t>99.99</w:t>
          </w:r>
        </w:p>
      </w:docPartBody>
    </w:docPart>
    <w:docPart>
      <w:docPartPr>
        <w:name w:val="4BC61BE4B2F2CF4D87663B666449F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4BB97-CA75-2A4D-B060-0355A8635BC1}"/>
      </w:docPartPr>
      <w:docPartBody>
        <w:p w:rsidR="00C502DF" w:rsidRDefault="00000000">
          <w:pPr>
            <w:pStyle w:val="4BC61BE4B2F2CF4D87663B666449F6EA"/>
          </w:pPr>
          <w:r w:rsidRPr="002B3B35">
            <w:t>Subtotal</w:t>
          </w:r>
        </w:p>
      </w:docPartBody>
    </w:docPart>
    <w:docPart>
      <w:docPartPr>
        <w:name w:val="947E84A8E1119344BA9EC743E33F56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B2401C-6D68-6144-B005-FFEFEA329C9C}"/>
      </w:docPartPr>
      <w:docPartBody>
        <w:p w:rsidR="00C502DF" w:rsidRDefault="00000000">
          <w:pPr>
            <w:pStyle w:val="947E84A8E1119344BA9EC743E33F5673"/>
          </w:pPr>
          <w:r w:rsidRPr="002B3B35">
            <w:t>99.99</w:t>
          </w:r>
        </w:p>
      </w:docPartBody>
    </w:docPart>
    <w:docPart>
      <w:docPartPr>
        <w:name w:val="149AC8E9D1C01F4686F44046A5D11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12429-90D9-9140-8DBC-C9240B4483AE}"/>
      </w:docPartPr>
      <w:docPartBody>
        <w:p w:rsidR="00C502DF" w:rsidRDefault="00000000">
          <w:pPr>
            <w:pStyle w:val="149AC8E9D1C01F4686F44046A5D11E71"/>
          </w:pPr>
          <w:r w:rsidRPr="002B3B35">
            <w:t>Sales tax</w:t>
          </w:r>
        </w:p>
      </w:docPartBody>
    </w:docPart>
    <w:docPart>
      <w:docPartPr>
        <w:name w:val="2837AFB4E9DD08469F545310B952A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60109-5BEA-2B44-8072-F96938006B89}"/>
      </w:docPartPr>
      <w:docPartBody>
        <w:p w:rsidR="00C502DF" w:rsidRDefault="00000000">
          <w:pPr>
            <w:pStyle w:val="2837AFB4E9DD08469F545310B952AE04"/>
          </w:pPr>
          <w:r w:rsidRPr="002B3B35">
            <w:t>4.99</w:t>
          </w:r>
        </w:p>
      </w:docPartBody>
    </w:docPart>
    <w:docPart>
      <w:docPartPr>
        <w:name w:val="B8AED6BA3814F848B809CBE43DEC1F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D023D-E247-0F4A-9E54-98BEFE5634AE}"/>
      </w:docPartPr>
      <w:docPartBody>
        <w:p w:rsidR="00C502DF" w:rsidRDefault="00000000">
          <w:pPr>
            <w:pStyle w:val="B8AED6BA3814F848B809CBE43DEC1F73"/>
          </w:pPr>
          <w:r w:rsidRPr="002B3B35">
            <w:rPr>
              <w:rStyle w:val="Heading2Char"/>
            </w:rPr>
            <w:t>Shipping and handling</w:t>
          </w:r>
        </w:p>
      </w:docPartBody>
    </w:docPart>
    <w:docPart>
      <w:docPartPr>
        <w:name w:val="90CDDD1670B26949A36913B24595B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501252-93C3-7740-BB4A-3132B1267B0D}"/>
      </w:docPartPr>
      <w:docPartBody>
        <w:p w:rsidR="00C502DF" w:rsidRDefault="00000000">
          <w:pPr>
            <w:pStyle w:val="90CDDD1670B26949A36913B24595B75D"/>
          </w:pPr>
          <w:r w:rsidRPr="002B3B35">
            <w:t>0.00</w:t>
          </w:r>
        </w:p>
      </w:docPartBody>
    </w:docPart>
    <w:docPart>
      <w:docPartPr>
        <w:name w:val="30A751EC9A869741BA621F9CD71A83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F34D3-CD3F-E346-9EAC-0633982694AF}"/>
      </w:docPartPr>
      <w:docPartBody>
        <w:p w:rsidR="00C502DF" w:rsidRDefault="00000000">
          <w:pPr>
            <w:pStyle w:val="30A751EC9A869741BA621F9CD71A8332"/>
          </w:pPr>
          <w:r w:rsidRPr="002B3B35">
            <w:t>TOTAL DUE</w:t>
          </w:r>
        </w:p>
      </w:docPartBody>
    </w:docPart>
    <w:docPart>
      <w:docPartPr>
        <w:name w:val="E85444C81C009B478AA497AB0D55E4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D2F2A-155D-7540-840E-471BEDA0CC97}"/>
      </w:docPartPr>
      <w:docPartBody>
        <w:p w:rsidR="00C502DF" w:rsidRDefault="00000000">
          <w:pPr>
            <w:pStyle w:val="E85444C81C009B478AA497AB0D55E4C4"/>
          </w:pPr>
          <w:r w:rsidRPr="002B3B35">
            <w:t>104.98</w:t>
          </w:r>
        </w:p>
      </w:docPartBody>
    </w:docPart>
    <w:docPart>
      <w:docPartPr>
        <w:name w:val="A9E130C3045D5F4E8D648814964DE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4FC-32B7-D147-AEE0-1421C71B1BE2}"/>
      </w:docPartPr>
      <w:docPartBody>
        <w:p w:rsidR="00000000" w:rsidRDefault="00C502DF" w:rsidP="00C502DF">
          <w:pPr>
            <w:pStyle w:val="A9E130C3045D5F4E8D648814964DE71E"/>
          </w:pPr>
          <w:r w:rsidRPr="002B3B35">
            <w:t>99.99</w:t>
          </w:r>
        </w:p>
      </w:docPartBody>
    </w:docPart>
    <w:docPart>
      <w:docPartPr>
        <w:name w:val="B20291C4478FA948AD5B54448E175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53A54-0DF2-DB40-B9F4-E0F3E280E440}"/>
      </w:docPartPr>
      <w:docPartBody>
        <w:p w:rsidR="00000000" w:rsidRDefault="00C502DF" w:rsidP="00C502DF">
          <w:pPr>
            <w:pStyle w:val="B20291C4478FA948AD5B54448E175666"/>
          </w:pPr>
          <w:r w:rsidRPr="002B3B35">
            <w:t>99.99</w:t>
          </w:r>
        </w:p>
      </w:docPartBody>
    </w:docPart>
    <w:docPart>
      <w:docPartPr>
        <w:name w:val="9FF8418312762F4AA4D303E5976A0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7B234-5CEF-E34C-A479-E2F951E492A6}"/>
      </w:docPartPr>
      <w:docPartBody>
        <w:p w:rsidR="00000000" w:rsidRDefault="00C502DF" w:rsidP="00C502DF">
          <w:pPr>
            <w:pStyle w:val="9FF8418312762F4AA4D303E5976A0FC3"/>
          </w:pPr>
          <w:r w:rsidRPr="002B3B35">
            <w:t>99.99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3D"/>
    <w:rsid w:val="00247846"/>
    <w:rsid w:val="002938A9"/>
    <w:rsid w:val="002F7E82"/>
    <w:rsid w:val="00C502DF"/>
    <w:rsid w:val="00D6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qFormat/>
    <w:pPr>
      <w:spacing w:after="0" w:line="264" w:lineRule="auto"/>
      <w:jc w:val="right"/>
      <w:outlineLvl w:val="1"/>
    </w:pPr>
    <w:rPr>
      <w:spacing w:val="4"/>
      <w:kern w:val="0"/>
      <w:sz w:val="20"/>
      <w:szCs w:val="18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8A3A25AC9B0C44A97BF1C8198151C7">
    <w:name w:val="468A3A25AC9B0C44A97BF1C8198151C7"/>
  </w:style>
  <w:style w:type="paragraph" w:customStyle="1" w:styleId="B79DE223DF81D8418FD3BEF70DAAD2D9">
    <w:name w:val="B79DE223DF81D8418FD3BEF70DAAD2D9"/>
  </w:style>
  <w:style w:type="paragraph" w:customStyle="1" w:styleId="408D087AC653254FB6E0E7DF68258C31">
    <w:name w:val="408D087AC653254FB6E0E7DF68258C31"/>
  </w:style>
  <w:style w:type="paragraph" w:customStyle="1" w:styleId="66036937A5AB1A418F5DE8BCF98374EE">
    <w:name w:val="66036937A5AB1A418F5DE8BCF98374EE"/>
  </w:style>
  <w:style w:type="paragraph" w:customStyle="1" w:styleId="FDA308E270AD6C4D9E958D5932066E96">
    <w:name w:val="FDA308E270AD6C4D9E958D5932066E96"/>
  </w:style>
  <w:style w:type="paragraph" w:customStyle="1" w:styleId="8D70EA0A1668EF45892E3F104284C8A0">
    <w:name w:val="8D70EA0A1668EF45892E3F104284C8A0"/>
  </w:style>
  <w:style w:type="paragraph" w:customStyle="1" w:styleId="F90B7CFC77A9EF4A81EFB28D0FC7DAD3">
    <w:name w:val="F90B7CFC77A9EF4A81EFB28D0FC7DAD3"/>
  </w:style>
  <w:style w:type="paragraph" w:customStyle="1" w:styleId="8BD53AB1908F8D41BFE760DB213E77E8">
    <w:name w:val="8BD53AB1908F8D41BFE760DB213E77E8"/>
  </w:style>
  <w:style w:type="paragraph" w:customStyle="1" w:styleId="791B84813AC2F44BA258BBD9CD74344A">
    <w:name w:val="791B84813AC2F44BA258BBD9CD74344A"/>
  </w:style>
  <w:style w:type="paragraph" w:customStyle="1" w:styleId="5B02929AAB18664F9BDB0348F78CBF6B">
    <w:name w:val="5B02929AAB18664F9BDB0348F78CBF6B"/>
  </w:style>
  <w:style w:type="paragraph" w:customStyle="1" w:styleId="371A6904B6BE2C46AB9B8FCE5BBC517F">
    <w:name w:val="371A6904B6BE2C46AB9B8FCE5BBC517F"/>
  </w:style>
  <w:style w:type="paragraph" w:customStyle="1" w:styleId="BA04385D9413BA40935EAB5605830B6F">
    <w:name w:val="BA04385D9413BA40935EAB5605830B6F"/>
  </w:style>
  <w:style w:type="paragraph" w:customStyle="1" w:styleId="67B81F9BD8E0D34B81DDDF0BD50A480D">
    <w:name w:val="67B81F9BD8E0D34B81DDDF0BD50A480D"/>
  </w:style>
  <w:style w:type="paragraph" w:customStyle="1" w:styleId="CEBC969ED2FD6B419B28EC18BB9A7C2D">
    <w:name w:val="CEBC969ED2FD6B419B28EC18BB9A7C2D"/>
  </w:style>
  <w:style w:type="paragraph" w:customStyle="1" w:styleId="2C2B9C46F38B234A97DDA605BDDF1503">
    <w:name w:val="2C2B9C46F38B234A97DDA605BDDF1503"/>
  </w:style>
  <w:style w:type="paragraph" w:customStyle="1" w:styleId="6A4CC1CB0101094C989F5A9422A5495D">
    <w:name w:val="6A4CC1CB0101094C989F5A9422A5495D"/>
  </w:style>
  <w:style w:type="paragraph" w:customStyle="1" w:styleId="84AB615429A11F4DB3491B86E34EBE3B">
    <w:name w:val="84AB615429A11F4DB3491B86E34EBE3B"/>
  </w:style>
  <w:style w:type="paragraph" w:customStyle="1" w:styleId="C2D95443A4A1AF4DBD7AAAA82D7FA839">
    <w:name w:val="C2D95443A4A1AF4DBD7AAAA82D7FA839"/>
  </w:style>
  <w:style w:type="paragraph" w:customStyle="1" w:styleId="E3449D42621A824C8A73299BF7460061">
    <w:name w:val="E3449D42621A824C8A73299BF7460061"/>
  </w:style>
  <w:style w:type="paragraph" w:customStyle="1" w:styleId="E1F4857B42554046909571CDC60914BF">
    <w:name w:val="E1F4857B42554046909571CDC60914BF"/>
  </w:style>
  <w:style w:type="paragraph" w:customStyle="1" w:styleId="2BB4F320C49FC04398EA9184FC9BB6F8">
    <w:name w:val="2BB4F320C49FC04398EA9184FC9BB6F8"/>
  </w:style>
  <w:style w:type="paragraph" w:customStyle="1" w:styleId="23C19159D1768A4BAF1FFECB31E9B908">
    <w:name w:val="23C19159D1768A4BAF1FFECB31E9B908"/>
  </w:style>
  <w:style w:type="paragraph" w:customStyle="1" w:styleId="37499B40D7677F4593DF88F3C3C0DA2D">
    <w:name w:val="37499B40D7677F4593DF88F3C3C0DA2D"/>
  </w:style>
  <w:style w:type="paragraph" w:customStyle="1" w:styleId="65578D6E69438443ACD41709F6323DA3">
    <w:name w:val="65578D6E69438443ACD41709F6323DA3"/>
  </w:style>
  <w:style w:type="paragraph" w:customStyle="1" w:styleId="312F533911935E4E994BF15255C99E7A">
    <w:name w:val="312F533911935E4E994BF15255C99E7A"/>
  </w:style>
  <w:style w:type="paragraph" w:customStyle="1" w:styleId="3D0C0988DA186744851A14113B7E2F9C">
    <w:name w:val="3D0C0988DA186744851A14113B7E2F9C"/>
  </w:style>
  <w:style w:type="paragraph" w:customStyle="1" w:styleId="5676379DBBA38E4EB8E7C8A1401D7E85">
    <w:name w:val="5676379DBBA38E4EB8E7C8A1401D7E85"/>
  </w:style>
  <w:style w:type="paragraph" w:customStyle="1" w:styleId="EBFA8E27621FE94FA7BBFB88AA1810B1">
    <w:name w:val="EBFA8E27621FE94FA7BBFB88AA1810B1"/>
  </w:style>
  <w:style w:type="paragraph" w:customStyle="1" w:styleId="B809001AFF489248AE751A6318A6DEC7">
    <w:name w:val="B809001AFF489248AE751A6318A6DEC7"/>
  </w:style>
  <w:style w:type="paragraph" w:customStyle="1" w:styleId="2F17CC308439EF42974582E841FBC175">
    <w:name w:val="2F17CC308439EF42974582E841FBC175"/>
  </w:style>
  <w:style w:type="paragraph" w:customStyle="1" w:styleId="949BE493ED41E4418265EE2429363807">
    <w:name w:val="949BE493ED41E4418265EE2429363807"/>
  </w:style>
  <w:style w:type="paragraph" w:customStyle="1" w:styleId="B518EDF9F56C1E4BB0A4ED6624E38FDE">
    <w:name w:val="B518EDF9F56C1E4BB0A4ED6624E38FDE"/>
  </w:style>
  <w:style w:type="paragraph" w:customStyle="1" w:styleId="6928DF33139ADD4C90159F825DFA83B4">
    <w:name w:val="6928DF33139ADD4C90159F825DFA83B4"/>
  </w:style>
  <w:style w:type="paragraph" w:customStyle="1" w:styleId="4BC61BE4B2F2CF4D87663B666449F6EA">
    <w:name w:val="4BC61BE4B2F2CF4D87663B666449F6EA"/>
  </w:style>
  <w:style w:type="paragraph" w:customStyle="1" w:styleId="947E84A8E1119344BA9EC743E33F5673">
    <w:name w:val="947E84A8E1119344BA9EC743E33F5673"/>
  </w:style>
  <w:style w:type="paragraph" w:customStyle="1" w:styleId="149AC8E9D1C01F4686F44046A5D11E71">
    <w:name w:val="149AC8E9D1C01F4686F44046A5D11E71"/>
  </w:style>
  <w:style w:type="paragraph" w:customStyle="1" w:styleId="2837AFB4E9DD08469F545310B952AE04">
    <w:name w:val="2837AFB4E9DD08469F545310B952AE04"/>
  </w:style>
  <w:style w:type="character" w:customStyle="1" w:styleId="Heading2Char">
    <w:name w:val="Heading 2 Char"/>
    <w:basedOn w:val="DefaultParagraphFont"/>
    <w:link w:val="Heading2"/>
    <w:uiPriority w:val="1"/>
    <w:rPr>
      <w:spacing w:val="4"/>
      <w:kern w:val="0"/>
      <w:sz w:val="20"/>
      <w:szCs w:val="18"/>
      <w:lang w:eastAsia="ja-JP"/>
      <w14:ligatures w14:val="none"/>
    </w:rPr>
  </w:style>
  <w:style w:type="paragraph" w:customStyle="1" w:styleId="B8AED6BA3814F848B809CBE43DEC1F73">
    <w:name w:val="B8AED6BA3814F848B809CBE43DEC1F73"/>
  </w:style>
  <w:style w:type="paragraph" w:customStyle="1" w:styleId="90CDDD1670B26949A36913B24595B75D">
    <w:name w:val="90CDDD1670B26949A36913B24595B75D"/>
  </w:style>
  <w:style w:type="paragraph" w:customStyle="1" w:styleId="30A751EC9A869741BA621F9CD71A8332">
    <w:name w:val="30A751EC9A869741BA621F9CD71A8332"/>
  </w:style>
  <w:style w:type="paragraph" w:customStyle="1" w:styleId="E85444C81C009B478AA497AB0D55E4C4">
    <w:name w:val="E85444C81C009B478AA497AB0D55E4C4"/>
  </w:style>
  <w:style w:type="paragraph" w:customStyle="1" w:styleId="A9E130C3045D5F4E8D648814964DE71E">
    <w:name w:val="A9E130C3045D5F4E8D648814964DE71E"/>
    <w:rsid w:val="00C502DF"/>
  </w:style>
  <w:style w:type="paragraph" w:customStyle="1" w:styleId="B20291C4478FA948AD5B54448E175666">
    <w:name w:val="B20291C4478FA948AD5B54448E175666"/>
    <w:rsid w:val="00C502DF"/>
  </w:style>
  <w:style w:type="paragraph" w:customStyle="1" w:styleId="9FF8418312762F4AA4D303E5976A0FC3">
    <w:name w:val="9FF8418312762F4AA4D303E5976A0FC3"/>
    <w:rsid w:val="00C502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Invoice">
  <a:themeElements>
    <a:clrScheme name="Market Financial Consulting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5E0DD"/>
      </a:accent1>
      <a:accent2>
        <a:srgbClr val="B5B5B5"/>
      </a:accent2>
      <a:accent3>
        <a:srgbClr val="003D59"/>
      </a:accent3>
      <a:accent4>
        <a:srgbClr val="02767F"/>
      </a:accent4>
      <a:accent5>
        <a:srgbClr val="989F16"/>
      </a:accent5>
      <a:accent6>
        <a:srgbClr val="DFCE61"/>
      </a:accent6>
      <a:hlink>
        <a:srgbClr val="0563C1"/>
      </a:hlink>
      <a:folHlink>
        <a:srgbClr val="954F72"/>
      </a:folHlink>
    </a:clrScheme>
    <a:fontScheme name="Custom 13">
      <a:majorFont>
        <a:latin typeface="Corbel"/>
        <a:ea typeface=""/>
        <a:cs typeface=""/>
      </a:majorFont>
      <a:minorFont>
        <a:latin typeface="Corbe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9E018F-9E65-4BBA-9073-DAA7E9D347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96E150-5585-4F12-908B-ADEDA83627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9F563B-2CD0-42CE-B990-7ADF7F0803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153981C8-FC61-44F9-9EC3-0090D3D53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{1C052411-8AC4-7544-91A9-3C9099937167}tf66978122_win32.dotx</Template>
  <TotalTime>7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Raymond Camden</cp:lastModifiedBy>
  <cp:revision>16</cp:revision>
  <dcterms:created xsi:type="dcterms:W3CDTF">2026-10-27T14:12:00Z</dcterms:created>
  <dcterms:modified xsi:type="dcterms:W3CDTF">2026-10-27T15:10:00Z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